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79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450"/>
        <w:gridCol w:w="630"/>
        <w:gridCol w:w="2070"/>
        <w:gridCol w:w="242"/>
        <w:gridCol w:w="250"/>
        <w:gridCol w:w="250"/>
        <w:gridCol w:w="7628"/>
      </w:tblGrid>
      <w:tr w:rsidR="00734990" w:rsidRPr="007E6159" w14:paraId="123C6F5F" w14:textId="77777777" w:rsidTr="00734990">
        <w:trPr>
          <w:trHeight w:val="2112"/>
        </w:trPr>
        <w:tc>
          <w:tcPr>
            <w:tcW w:w="3662" w:type="dxa"/>
            <w:gridSpan w:val="5"/>
            <w:vMerge w:val="restart"/>
            <w:tcBorders>
              <w:bottom w:val="nil"/>
            </w:tcBorders>
          </w:tcPr>
          <w:p w14:paraId="16B7C4D2" w14:textId="420E7CA3" w:rsidR="00734990" w:rsidRPr="00734990" w:rsidRDefault="00514C3F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0D0596C" wp14:editId="62BC755F">
                  <wp:extent cx="1866900" cy="1938020"/>
                  <wp:effectExtent l="0" t="0" r="0" b="5080"/>
                  <wp:docPr id="3" name="Picture 3" descr="A person wearing sun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erson wearing sun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828" cy="1960783"/>
                          </a:xfrm>
                          <a:prstGeom prst="flowChartConnector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tcBorders>
              <w:bottom w:val="nil"/>
            </w:tcBorders>
          </w:tcPr>
          <w:p w14:paraId="50E3D282" w14:textId="77777777" w:rsidR="00734990" w:rsidRPr="00734990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3067499" w14:textId="21623DA6" w:rsidR="00734990" w:rsidRPr="00734990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7628" w:type="dxa"/>
            <w:tcBorders>
              <w:bottom w:val="nil"/>
            </w:tcBorders>
          </w:tcPr>
          <w:p w14:paraId="49B3CFEC" w14:textId="0C5D308D" w:rsidR="00734990" w:rsidRPr="007E6159" w:rsidRDefault="00514C3F" w:rsidP="00310F17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Shahid khan</w:t>
            </w:r>
          </w:p>
        </w:tc>
      </w:tr>
      <w:tr w:rsidR="00734990" w:rsidRPr="007E6159" w14:paraId="6530D1F4" w14:textId="77777777" w:rsidTr="00734990">
        <w:trPr>
          <w:trHeight w:val="1589"/>
        </w:trPr>
        <w:tc>
          <w:tcPr>
            <w:tcW w:w="3662" w:type="dxa"/>
            <w:gridSpan w:val="5"/>
            <w:vMerge/>
            <w:tcBorders>
              <w:bottom w:val="nil"/>
            </w:tcBorders>
          </w:tcPr>
          <w:p w14:paraId="338952CC" w14:textId="77777777" w:rsidR="00734990" w:rsidRPr="007E6159" w:rsidRDefault="0073499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tcBorders>
              <w:bottom w:val="nil"/>
            </w:tcBorders>
          </w:tcPr>
          <w:p w14:paraId="27FF6233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363A3A4C" w14:textId="4F0FB0D3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  <w:color w:val="0072C7"/>
              </w:rPr>
              <w:id w:val="-1554227259"/>
              <w:placeholder>
                <w:docPart w:val="F6014C20D27F4F4ABF7E3B941B2C3FD9"/>
              </w:placeholder>
              <w:temporary/>
              <w:showingPlcHdr/>
              <w15:appearance w15:val="hidden"/>
            </w:sdtPr>
            <w:sdtEndPr/>
            <w:sdtContent>
              <w:p w14:paraId="4366B6CB" w14:textId="77777777" w:rsidR="00734990" w:rsidRPr="007E6159" w:rsidRDefault="00734990" w:rsidP="00AC6C7E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7E6159">
                  <w:rPr>
                    <w:rFonts w:ascii="Times New Roman" w:hAnsi="Times New Roman" w:cs="Times New Roman"/>
                  </w:rPr>
                  <w:t>Education</w:t>
                </w:r>
              </w:p>
            </w:sdtContent>
          </w:sdt>
          <w:p w14:paraId="567F7198" w14:textId="39C23ADA" w:rsidR="00734990" w:rsidRPr="007E6159" w:rsidRDefault="00734990" w:rsidP="00353B60">
            <w:pPr>
              <w:pStyle w:val="SchoolName"/>
              <w:rPr>
                <w:rFonts w:ascii="Times New Roman" w:hAnsi="Times New Roman" w:cs="Times New Roman"/>
              </w:rPr>
            </w:pPr>
            <w:r w:rsidRPr="007E6159">
              <w:rPr>
                <w:rFonts w:ascii="Times New Roman" w:hAnsi="Times New Roman" w:cs="Times New Roman"/>
              </w:rPr>
              <w:t>Comsats Institute of information and technology, Wah</w:t>
            </w:r>
          </w:p>
          <w:p w14:paraId="7235CAFA" w14:textId="387812E2" w:rsidR="00734990" w:rsidRPr="007E6159" w:rsidRDefault="00734990" w:rsidP="00AC6C7E">
            <w:pPr>
              <w:pStyle w:val="ListBullet"/>
              <w:rPr>
                <w:rFonts w:ascii="Times New Roman" w:hAnsi="Times New Roman" w:cs="Times New Roman"/>
              </w:rPr>
            </w:pPr>
            <w:r w:rsidRPr="007E6159">
              <w:rPr>
                <w:rFonts w:ascii="Times New Roman" w:hAnsi="Times New Roman" w:cs="Times New Roman"/>
                <w:color w:val="212529"/>
                <w:shd w:val="clear" w:color="auto" w:fill="FFFFFF"/>
              </w:rPr>
              <w:t>Comsats University Islamabad Wah Campus from 2017 to 2021 doing Bachelor of Software Engineering with 2.75</w:t>
            </w:r>
            <w:r w:rsidR="00D64FF9">
              <w:rPr>
                <w:rFonts w:ascii="Times New Roman" w:hAnsi="Times New Roman" w:cs="Times New Roman"/>
                <w:color w:val="212529"/>
                <w:shd w:val="clear" w:color="auto" w:fill="FFFFFF"/>
              </w:rPr>
              <w:t>/</w:t>
            </w:r>
            <w:r w:rsidRPr="007E6159">
              <w:rPr>
                <w:rFonts w:ascii="Times New Roman" w:hAnsi="Times New Roman" w:cs="Times New Roman"/>
                <w:color w:val="212529"/>
                <w:shd w:val="clear" w:color="auto" w:fill="FFFFFF"/>
              </w:rPr>
              <w:t>4</w:t>
            </w:r>
            <w:r w:rsidR="00D64FF9">
              <w:rPr>
                <w:rFonts w:ascii="Times New Roman" w:hAnsi="Times New Roman" w:cs="Times New Roman"/>
                <w:color w:val="212529"/>
                <w:shd w:val="clear" w:color="auto" w:fill="FFFFFF"/>
              </w:rPr>
              <w:t xml:space="preserve"> CGPA</w:t>
            </w:r>
          </w:p>
          <w:p w14:paraId="4A20A905" w14:textId="0B5964FA" w:rsidR="00734990" w:rsidRPr="007E6159" w:rsidRDefault="00734990" w:rsidP="007E6159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Project</w:t>
            </w:r>
          </w:p>
          <w:p w14:paraId="6201126F" w14:textId="77777777" w:rsidR="00734990" w:rsidRPr="007E6159" w:rsidRDefault="00734990" w:rsidP="007E6159">
            <w:pPr>
              <w:pStyle w:val="Heading2"/>
              <w:spacing w:before="120" w:after="0"/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F</w:t>
            </w:r>
            <w:r w:rsidRPr="007E6159"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  <w:t>YP</w:t>
            </w:r>
          </w:p>
          <w:p w14:paraId="5E2D228F" w14:textId="77777777" w:rsidR="00734990" w:rsidRPr="007E6159" w:rsidRDefault="00734990" w:rsidP="008746C7">
            <w:pPr>
              <w:pStyle w:val="Heading2"/>
              <w:numPr>
                <w:ilvl w:val="0"/>
                <w:numId w:val="6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Build &amp; Buy (Like PC Part Picker)</w:t>
            </w:r>
          </w:p>
          <w:p w14:paraId="0493B9EB" w14:textId="77777777" w:rsidR="00734990" w:rsidRPr="007E6159" w:rsidRDefault="00734990" w:rsidP="007E6159">
            <w:pPr>
              <w:pStyle w:val="Heading2"/>
              <w:spacing w:before="120" w:after="0"/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  <w:t>Semester Projects</w:t>
            </w:r>
          </w:p>
          <w:p w14:paraId="32502A6A" w14:textId="77777777" w:rsidR="00734990" w:rsidRPr="007E6159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Job Portal</w:t>
            </w:r>
          </w:p>
          <w:p w14:paraId="4877E745" w14:textId="48AC4C5D" w:rsidR="00734990" w:rsidRPr="007E6159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hospital Management System</w:t>
            </w:r>
          </w:p>
          <w:p w14:paraId="3AF015D6" w14:textId="77777777" w:rsidR="00734990" w:rsidRPr="007E6159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Fly Digital</w:t>
            </w:r>
          </w:p>
          <w:p w14:paraId="67A183F1" w14:textId="77777777" w:rsidR="00734990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Ecommerce Website</w:t>
            </w:r>
          </w:p>
          <w:p w14:paraId="54E18235" w14:textId="40EF1321" w:rsidR="00734990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Inventory Management (develop in java, awt, Swing)</w:t>
            </w:r>
          </w:p>
          <w:p w14:paraId="5A76E7A6" w14:textId="588BBBD5" w:rsidR="00734990" w:rsidRDefault="00734990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House Price Predictions</w:t>
            </w:r>
          </w:p>
          <w:p w14:paraId="78F0B283" w14:textId="77777777" w:rsidR="00734990" w:rsidRDefault="00734990" w:rsidP="00734990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Online Course Website</w:t>
            </w:r>
          </w:p>
          <w:p w14:paraId="11D7F373" w14:textId="0E76A6FB" w:rsidR="00734990" w:rsidRPr="00734990" w:rsidRDefault="00734990" w:rsidP="00734990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34990">
              <w:rPr>
                <w:rFonts w:ascii="Times New Roman" w:hAnsi="Times New Roman"/>
                <w:b w:val="0"/>
                <w:bCs w:val="0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Social Media Website</w:t>
            </w:r>
          </w:p>
          <w:p w14:paraId="24A3482A" w14:textId="5AC07CD7" w:rsidR="00734990" w:rsidRPr="007E6159" w:rsidRDefault="00734990" w:rsidP="00AC6C7E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Technical Skills</w:t>
            </w:r>
          </w:p>
          <w:p w14:paraId="503737DB" w14:textId="3605BAED" w:rsidR="00734990" w:rsidRPr="008746C7" w:rsidRDefault="00734990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Basic:</w:t>
            </w:r>
            <w:r w:rsidRPr="008746C7">
              <w:rPr>
                <w:rFonts w:ascii="Times New Roman" w:hAnsi="Times New Roman"/>
                <w:color w:val="212529"/>
              </w:rPr>
              <w:t> React, Node js, flutter, Android, Machine Learning, Data Science</w:t>
            </w:r>
          </w:p>
          <w:p w14:paraId="7166BF7F" w14:textId="78B320E4" w:rsidR="00734990" w:rsidRPr="008746C7" w:rsidRDefault="00734990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Intermediate:</w:t>
            </w:r>
            <w:r w:rsidRPr="008746C7">
              <w:rPr>
                <w:rFonts w:ascii="Times New Roman" w:hAnsi="Times New Roman"/>
                <w:color w:val="212529"/>
              </w:rPr>
              <w:t> java, OOP, Php, Laravel, C/C++, Photoshop, Premier Pro, MS Office (Include excel, Db), Radius, Mango Db, WordPress</w:t>
            </w:r>
          </w:p>
          <w:p w14:paraId="0DCD5D68" w14:textId="31CB8285" w:rsidR="00734990" w:rsidRPr="008746C7" w:rsidRDefault="00734990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Advance:</w:t>
            </w:r>
            <w:r w:rsidRPr="008746C7">
              <w:rPr>
                <w:rFonts w:ascii="Times New Roman" w:hAnsi="Times New Roman"/>
                <w:color w:val="212529"/>
              </w:rPr>
              <w:t> Web Development, Django, Django-rest-Framework, Python, SQL, SQLite JavaScript (ES6), Php, HTML, CSS, BOOTSTRAP</w:t>
            </w:r>
          </w:p>
          <w:sdt>
            <w:sdtPr>
              <w:rPr>
                <w:rFonts w:ascii="Times New Roman" w:hAnsi="Times New Roman" w:cs="Times New Roman"/>
                <w:color w:val="0072C7"/>
              </w:rPr>
              <w:id w:val="1196195576"/>
              <w:placeholder>
                <w:docPart w:val="0C62B51E64E046F4B2A7475AC73ECA1E"/>
              </w:placeholder>
              <w:temporary/>
              <w:showingPlcHdr/>
              <w15:appearance w15:val="hidden"/>
            </w:sdtPr>
            <w:sdtEndPr/>
            <w:sdtContent>
              <w:p w14:paraId="334B3E66" w14:textId="427CC583" w:rsidR="00734990" w:rsidRPr="007E6159" w:rsidRDefault="00734990" w:rsidP="008746C7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7E6159">
                  <w:rPr>
                    <w:rFonts w:ascii="Times New Roman" w:hAnsi="Times New Roman" w:cs="Times New Roman"/>
                  </w:rPr>
                  <w:t>Experience</w:t>
                </w:r>
              </w:p>
            </w:sdtContent>
          </w:sdt>
          <w:p w14:paraId="1F740973" w14:textId="0E62434E" w:rsidR="00734990" w:rsidRDefault="00734990" w:rsidP="008746C7">
            <w:pPr>
              <w:widowControl/>
              <w:numPr>
                <w:ilvl w:val="0"/>
                <w:numId w:val="8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Web Development (Djang</w:t>
            </w:r>
            <w:r>
              <w:rPr>
                <w:rFonts w:ascii="Times New Roman" w:hAnsi="Times New Roman"/>
                <w:color w:val="212529"/>
              </w:rPr>
              <w:t>o</w:t>
            </w:r>
            <w:r w:rsidRPr="008746C7">
              <w:rPr>
                <w:rFonts w:ascii="Times New Roman" w:hAnsi="Times New Roman"/>
                <w:color w:val="212529"/>
              </w:rPr>
              <w:t>)</w:t>
            </w:r>
          </w:p>
          <w:p w14:paraId="32B71A70" w14:textId="759E2FEE" w:rsidR="00734990" w:rsidRDefault="00734990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lastRenderedPageBreak/>
              <w:t>Languages</w:t>
            </w:r>
          </w:p>
          <w:p w14:paraId="10BD5AD0" w14:textId="5AA2EC86" w:rsidR="00734990" w:rsidRPr="008746C7" w:rsidRDefault="00734990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Native (Urdu):</w:t>
            </w:r>
            <w:r w:rsidRPr="008746C7">
              <w:rPr>
                <w:rFonts w:ascii="Times New Roman" w:hAnsi="Times New Roman"/>
                <w:color w:val="212529"/>
              </w:rPr>
              <w:t> Excellent</w:t>
            </w:r>
          </w:p>
          <w:p w14:paraId="4B51892C" w14:textId="589DA0B1" w:rsidR="00734990" w:rsidRPr="008746C7" w:rsidRDefault="00734990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English:</w:t>
            </w:r>
            <w:r w:rsidRPr="008746C7">
              <w:rPr>
                <w:rFonts w:ascii="Times New Roman" w:hAnsi="Times New Roman"/>
                <w:color w:val="212529"/>
              </w:rPr>
              <w:t> Intermediate</w:t>
            </w:r>
          </w:p>
          <w:p w14:paraId="12082BE3" w14:textId="613BEED9" w:rsidR="00734990" w:rsidRDefault="00734990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Chinese:</w:t>
            </w:r>
            <w:r w:rsidRPr="008746C7">
              <w:rPr>
                <w:rFonts w:ascii="Times New Roman" w:hAnsi="Times New Roman"/>
                <w:color w:val="212529"/>
              </w:rPr>
              <w:t> Basic</w:t>
            </w:r>
          </w:p>
          <w:p w14:paraId="5FDDD635" w14:textId="3754F3D3" w:rsidR="00734990" w:rsidRDefault="00734990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Interest</w:t>
            </w:r>
          </w:p>
          <w:p w14:paraId="456EC4F7" w14:textId="77777777" w:rsidR="00734990" w:rsidRPr="008746C7" w:rsidRDefault="00734990" w:rsidP="008746C7">
            <w:pPr>
              <w:widowControl/>
              <w:numPr>
                <w:ilvl w:val="0"/>
                <w:numId w:val="10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Web Development</w:t>
            </w:r>
          </w:p>
          <w:p w14:paraId="458722BA" w14:textId="114EEEAC" w:rsidR="00734990" w:rsidRPr="008746C7" w:rsidRDefault="00734990" w:rsidP="008746C7">
            <w:pPr>
              <w:widowControl/>
              <w:numPr>
                <w:ilvl w:val="0"/>
                <w:numId w:val="10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Free</w:t>
            </w:r>
            <w:r w:rsidR="007B6D5D">
              <w:rPr>
                <w:rFonts w:ascii="Times New Roman" w:hAnsi="Times New Roman"/>
                <w:color w:val="212529"/>
              </w:rPr>
              <w:t>l</w:t>
            </w:r>
            <w:r w:rsidRPr="008746C7">
              <w:rPr>
                <w:rFonts w:ascii="Times New Roman" w:hAnsi="Times New Roman"/>
                <w:color w:val="212529"/>
              </w:rPr>
              <w:t>ancing</w:t>
            </w:r>
          </w:p>
          <w:p w14:paraId="511AA437" w14:textId="77777777" w:rsidR="00734990" w:rsidRPr="008746C7" w:rsidRDefault="00734990" w:rsidP="008746C7"/>
          <w:p w14:paraId="5346D81E" w14:textId="77777777" w:rsidR="00734990" w:rsidRPr="008746C7" w:rsidRDefault="00734990" w:rsidP="008746C7">
            <w:pPr>
              <w:widowControl/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</w:p>
          <w:p w14:paraId="50A1B306" w14:textId="77777777" w:rsidR="00734990" w:rsidRPr="008746C7" w:rsidRDefault="00734990" w:rsidP="008746C7"/>
          <w:p w14:paraId="6ABCCFCA" w14:textId="77777777" w:rsidR="00734990" w:rsidRPr="008746C7" w:rsidRDefault="00734990" w:rsidP="008746C7">
            <w:pPr>
              <w:widowControl/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</w:p>
          <w:p w14:paraId="4C43FEC7" w14:textId="10089564" w:rsidR="00734990" w:rsidRPr="007E6159" w:rsidRDefault="00734990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</w:p>
          <w:p w14:paraId="6791F354" w14:textId="009A3BB2" w:rsidR="00734990" w:rsidRPr="007E6159" w:rsidRDefault="00734990" w:rsidP="00AC6C7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4990" w:rsidRPr="007E6159" w14:paraId="72C55009" w14:textId="77777777" w:rsidTr="00734990">
        <w:trPr>
          <w:trHeight w:val="1071"/>
        </w:trPr>
        <w:tc>
          <w:tcPr>
            <w:tcW w:w="720" w:type="dxa"/>
            <w:gridSpan w:val="2"/>
          </w:tcPr>
          <w:p w14:paraId="1CF361D2" w14:textId="77777777" w:rsidR="00734990" w:rsidRPr="007E6159" w:rsidRDefault="00734990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3FFC8982" w14:textId="77777777" w:rsidR="00734990" w:rsidRPr="007E6159" w:rsidRDefault="00734990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50" w:type="dxa"/>
          </w:tcPr>
          <w:p w14:paraId="0A69DEFE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5634205C" w14:textId="0B670650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28CA44FC" w14:textId="77777777" w:rsidR="00734990" w:rsidRPr="007E6159" w:rsidRDefault="00734990" w:rsidP="00222466">
            <w:pPr>
              <w:rPr>
                <w:rFonts w:ascii="Times New Roman" w:hAnsi="Times New Roman"/>
              </w:rPr>
            </w:pPr>
          </w:p>
        </w:tc>
      </w:tr>
      <w:tr w:rsidR="00734990" w:rsidRPr="007E6159" w14:paraId="6DA33EE9" w14:textId="77777777" w:rsidTr="00734990">
        <w:trPr>
          <w:trHeight w:val="543"/>
        </w:trPr>
        <w:tc>
          <w:tcPr>
            <w:tcW w:w="270" w:type="dxa"/>
          </w:tcPr>
          <w:p w14:paraId="169C56F8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080" w:type="dxa"/>
            <w:gridSpan w:val="2"/>
            <w:tcMar>
              <w:left w:w="0" w:type="dxa"/>
              <w:right w:w="0" w:type="dxa"/>
            </w:tcMar>
            <w:vAlign w:val="center"/>
          </w:tcPr>
          <w:p w14:paraId="06C11894" w14:textId="77777777" w:rsidR="00734990" w:rsidRPr="007E6159" w:rsidRDefault="00734990" w:rsidP="006D79A8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7D5C48AC" wp14:editId="10026C1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5DA2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70" w:type="dxa"/>
            <w:vAlign w:val="center"/>
          </w:tcPr>
          <w:p w14:paraId="38D886E2" w14:textId="21BDE46D" w:rsidR="00734990" w:rsidRPr="007E6159" w:rsidRDefault="00734990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Main bazar HassanAbdal</w:t>
            </w:r>
          </w:p>
          <w:p w14:paraId="65BB70E1" w14:textId="3B89FA46" w:rsidR="00734990" w:rsidRPr="007E6159" w:rsidRDefault="00734990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District attock </w:t>
            </w:r>
          </w:p>
        </w:tc>
        <w:tc>
          <w:tcPr>
            <w:tcW w:w="492" w:type="dxa"/>
            <w:gridSpan w:val="2"/>
          </w:tcPr>
          <w:p w14:paraId="7CDCA491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62E64D57" w14:textId="1A9C6508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3831E822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0EF997AE" w14:textId="77777777" w:rsidTr="00734990">
        <w:trPr>
          <w:trHeight w:val="183"/>
        </w:trPr>
        <w:tc>
          <w:tcPr>
            <w:tcW w:w="270" w:type="dxa"/>
          </w:tcPr>
          <w:p w14:paraId="2AB15354" w14:textId="77777777" w:rsidR="00734990" w:rsidRPr="007E6159" w:rsidRDefault="00734990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3150" w:type="dxa"/>
            <w:gridSpan w:val="3"/>
            <w:vAlign w:val="center"/>
          </w:tcPr>
          <w:p w14:paraId="6FD67988" w14:textId="77777777" w:rsidR="00734990" w:rsidRPr="007E6159" w:rsidRDefault="00734990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92" w:type="dxa"/>
            <w:gridSpan w:val="2"/>
          </w:tcPr>
          <w:p w14:paraId="67518FB9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12014335" w14:textId="37A24583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557BF1D7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3C355EE6" w14:textId="77777777" w:rsidTr="00734990">
        <w:trPr>
          <w:trHeight w:val="624"/>
        </w:trPr>
        <w:tc>
          <w:tcPr>
            <w:tcW w:w="270" w:type="dxa"/>
          </w:tcPr>
          <w:p w14:paraId="183CA822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080" w:type="dxa"/>
            <w:gridSpan w:val="2"/>
            <w:tcMar>
              <w:left w:w="0" w:type="dxa"/>
              <w:right w:w="0" w:type="dxa"/>
            </w:tcMar>
            <w:vAlign w:val="center"/>
          </w:tcPr>
          <w:p w14:paraId="6A0AE37C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7CFC0D2F" wp14:editId="47FA417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B96F9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70" w:type="dxa"/>
            <w:vAlign w:val="center"/>
          </w:tcPr>
          <w:p w14:paraId="13BEC973" w14:textId="77777777" w:rsidR="00734990" w:rsidRDefault="00734990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03018130376</w:t>
            </w:r>
          </w:p>
          <w:p w14:paraId="3EC602A9" w14:textId="6D276557" w:rsidR="00734990" w:rsidRPr="007E6159" w:rsidRDefault="00734990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03360030909</w:t>
            </w:r>
          </w:p>
        </w:tc>
        <w:tc>
          <w:tcPr>
            <w:tcW w:w="492" w:type="dxa"/>
            <w:gridSpan w:val="2"/>
          </w:tcPr>
          <w:p w14:paraId="09B5386F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4D60D57A" w14:textId="3F03A3F1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16EA791F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56BB928D" w14:textId="77777777" w:rsidTr="00734990">
        <w:trPr>
          <w:trHeight w:val="183"/>
        </w:trPr>
        <w:tc>
          <w:tcPr>
            <w:tcW w:w="270" w:type="dxa"/>
          </w:tcPr>
          <w:p w14:paraId="66865FB7" w14:textId="77777777" w:rsidR="00734990" w:rsidRPr="007E6159" w:rsidRDefault="00734990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3150" w:type="dxa"/>
            <w:gridSpan w:val="3"/>
            <w:vAlign w:val="center"/>
          </w:tcPr>
          <w:p w14:paraId="4C12D83B" w14:textId="77777777" w:rsidR="00734990" w:rsidRPr="007E6159" w:rsidRDefault="00734990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92" w:type="dxa"/>
            <w:gridSpan w:val="2"/>
          </w:tcPr>
          <w:p w14:paraId="01CD3ABE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09FE26BB" w14:textId="0842B2AD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7620787F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0FB427A3" w14:textId="77777777" w:rsidTr="00734990">
        <w:trPr>
          <w:trHeight w:val="633"/>
        </w:trPr>
        <w:tc>
          <w:tcPr>
            <w:tcW w:w="270" w:type="dxa"/>
          </w:tcPr>
          <w:p w14:paraId="74F21325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080" w:type="dxa"/>
            <w:gridSpan w:val="2"/>
            <w:tcMar>
              <w:left w:w="0" w:type="dxa"/>
              <w:right w:w="0" w:type="dxa"/>
            </w:tcMar>
            <w:vAlign w:val="center"/>
          </w:tcPr>
          <w:p w14:paraId="05D5702D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575AF420" wp14:editId="66AF580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62FA6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70" w:type="dxa"/>
            <w:vAlign w:val="center"/>
          </w:tcPr>
          <w:p w14:paraId="683D1A07" w14:textId="60EC8320" w:rsidR="00734990" w:rsidRPr="007E6159" w:rsidRDefault="00734990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Shahidkhan0085200@gmail.com</w:t>
            </w:r>
          </w:p>
        </w:tc>
        <w:tc>
          <w:tcPr>
            <w:tcW w:w="492" w:type="dxa"/>
            <w:gridSpan w:val="2"/>
          </w:tcPr>
          <w:p w14:paraId="499A25C9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0B1C7AC7" w14:textId="39533EBA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5E9EDDE9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7AA4B725" w14:textId="77777777" w:rsidTr="00734990">
        <w:trPr>
          <w:trHeight w:val="174"/>
        </w:trPr>
        <w:tc>
          <w:tcPr>
            <w:tcW w:w="270" w:type="dxa"/>
          </w:tcPr>
          <w:p w14:paraId="0D615296" w14:textId="77777777" w:rsidR="00734990" w:rsidRPr="007E6159" w:rsidRDefault="00734990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3150" w:type="dxa"/>
            <w:gridSpan w:val="3"/>
            <w:vAlign w:val="center"/>
          </w:tcPr>
          <w:p w14:paraId="69AA0B13" w14:textId="77777777" w:rsidR="00734990" w:rsidRPr="007E6159" w:rsidRDefault="00734990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92" w:type="dxa"/>
            <w:gridSpan w:val="2"/>
          </w:tcPr>
          <w:p w14:paraId="0E78DD02" w14:textId="77777777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3B77B5CA" w14:textId="39A8740D" w:rsidR="00734990" w:rsidRPr="007E6159" w:rsidRDefault="0073499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7A85D0B5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11F77047" w14:textId="77777777" w:rsidTr="00734990">
        <w:trPr>
          <w:trHeight w:val="633"/>
        </w:trPr>
        <w:tc>
          <w:tcPr>
            <w:tcW w:w="270" w:type="dxa"/>
          </w:tcPr>
          <w:p w14:paraId="1C130F57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1080" w:type="dxa"/>
            <w:gridSpan w:val="2"/>
            <w:tcMar>
              <w:left w:w="0" w:type="dxa"/>
              <w:right w:w="0" w:type="dxa"/>
            </w:tcMar>
            <w:vAlign w:val="center"/>
          </w:tcPr>
          <w:p w14:paraId="22402AB0" w14:textId="77777777" w:rsidR="00734990" w:rsidRPr="007E6159" w:rsidRDefault="00734990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591A1A50" wp14:editId="6FD051B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CBA71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rFonts w:ascii="Times New Roman" w:hAnsi="Times New Roman"/>
            </w:rPr>
            <w:id w:val="994223924"/>
            <w:placeholder>
              <w:docPart w:val="F7DB6310C04344CBBDAECF075454D5F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070" w:type="dxa"/>
                <w:vAlign w:val="center"/>
              </w:tcPr>
              <w:p w14:paraId="12B2709E" w14:textId="77777777" w:rsidR="00734990" w:rsidRPr="007E6159" w:rsidRDefault="00734990" w:rsidP="00380FD1">
                <w:pPr>
                  <w:pStyle w:val="Information"/>
                  <w:rPr>
                    <w:rFonts w:ascii="Times New Roman" w:hAnsi="Times New Roman"/>
                  </w:rPr>
                </w:pPr>
                <w:r w:rsidRPr="007E6159">
                  <w:rPr>
                    <w:rFonts w:ascii="Times New Roman" w:hAnsi="Times New Roman"/>
                  </w:rPr>
                  <w:t>[</w:t>
                </w:r>
                <w:r w:rsidRPr="007E6159">
                  <w:rPr>
                    <w:rStyle w:val="PlaceholderText"/>
                    <w:rFonts w:ascii="Times New Roman" w:hAnsi="Times New Roman"/>
                    <w:color w:val="666666" w:themeColor="accent4"/>
                  </w:rPr>
                  <w:t>Your Website]</w:t>
                </w:r>
              </w:p>
            </w:tc>
          </w:sdtContent>
        </w:sdt>
        <w:tc>
          <w:tcPr>
            <w:tcW w:w="492" w:type="dxa"/>
            <w:gridSpan w:val="2"/>
          </w:tcPr>
          <w:p w14:paraId="5A09C879" w14:textId="77777777" w:rsidR="00734990" w:rsidRPr="007E6159" w:rsidRDefault="00734990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</w:tcPr>
          <w:p w14:paraId="6297063C" w14:textId="4DC357BD" w:rsidR="00734990" w:rsidRPr="007E6159" w:rsidRDefault="00734990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56D70569" w14:textId="77777777" w:rsidR="00734990" w:rsidRPr="007E6159" w:rsidRDefault="00734990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734990" w:rsidRPr="007E6159" w14:paraId="3BD7C4B3" w14:textId="77777777" w:rsidTr="00734990">
        <w:trPr>
          <w:trHeight w:val="2448"/>
        </w:trPr>
        <w:tc>
          <w:tcPr>
            <w:tcW w:w="720" w:type="dxa"/>
            <w:gridSpan w:val="2"/>
          </w:tcPr>
          <w:p w14:paraId="5C9B132E" w14:textId="77777777" w:rsidR="00734990" w:rsidRPr="007E6159" w:rsidRDefault="00734990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443BBF2D" w14:textId="77777777" w:rsidR="00734990" w:rsidRPr="007E6159" w:rsidRDefault="00734990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50" w:type="dxa"/>
          </w:tcPr>
          <w:p w14:paraId="31DF10F4" w14:textId="77777777" w:rsidR="00734990" w:rsidRPr="007E6159" w:rsidRDefault="00734990" w:rsidP="00222466">
            <w:pPr>
              <w:rPr>
                <w:rFonts w:ascii="Times New Roman" w:hAnsi="Times New Roman"/>
              </w:rPr>
            </w:pPr>
          </w:p>
        </w:tc>
        <w:tc>
          <w:tcPr>
            <w:tcW w:w="250" w:type="dxa"/>
          </w:tcPr>
          <w:p w14:paraId="4321F7AA" w14:textId="445CA97E" w:rsidR="00734990" w:rsidRPr="007E6159" w:rsidRDefault="00734990" w:rsidP="00222466">
            <w:pPr>
              <w:rPr>
                <w:rFonts w:ascii="Times New Roman" w:hAnsi="Times New Roman"/>
              </w:rPr>
            </w:pPr>
          </w:p>
        </w:tc>
        <w:tc>
          <w:tcPr>
            <w:tcW w:w="7628" w:type="dxa"/>
            <w:vMerge/>
          </w:tcPr>
          <w:p w14:paraId="09271831" w14:textId="77777777" w:rsidR="00734990" w:rsidRPr="007E6159" w:rsidRDefault="00734990" w:rsidP="00222466">
            <w:pPr>
              <w:rPr>
                <w:rFonts w:ascii="Times New Roman" w:hAnsi="Times New Roman"/>
              </w:rPr>
            </w:pPr>
          </w:p>
        </w:tc>
      </w:tr>
    </w:tbl>
    <w:p w14:paraId="5FA1EA02" w14:textId="77777777" w:rsidR="007F5B63" w:rsidRPr="007E6159" w:rsidRDefault="007F5B63" w:rsidP="006D79A8">
      <w:pPr>
        <w:pStyle w:val="BodyText"/>
        <w:rPr>
          <w:rFonts w:ascii="Times New Roman" w:hAnsi="Times New Roman"/>
        </w:rPr>
      </w:pPr>
    </w:p>
    <w:sectPr w:rsidR="007F5B63" w:rsidRPr="007E6159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C0642" w14:textId="77777777" w:rsidR="00E830E1" w:rsidRDefault="00E830E1" w:rsidP="00590471">
      <w:r>
        <w:separator/>
      </w:r>
    </w:p>
  </w:endnote>
  <w:endnote w:type="continuationSeparator" w:id="0">
    <w:p w14:paraId="6F6BB882" w14:textId="77777777" w:rsidR="00E830E1" w:rsidRDefault="00E830E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09593" w14:textId="77777777" w:rsidR="00E830E1" w:rsidRDefault="00E830E1" w:rsidP="00590471">
      <w:r>
        <w:separator/>
      </w:r>
    </w:p>
  </w:footnote>
  <w:footnote w:type="continuationSeparator" w:id="0">
    <w:p w14:paraId="3DDE77EF" w14:textId="77777777" w:rsidR="00E830E1" w:rsidRDefault="00E830E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58F8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727850D" wp14:editId="20AA2193">
              <wp:simplePos x="0" y="0"/>
              <wp:positionH relativeFrom="column">
                <wp:posOffset>-2452370</wp:posOffset>
              </wp:positionH>
              <wp:positionV relativeFrom="paragraph">
                <wp:posOffset>-1516380</wp:posOffset>
              </wp:positionV>
              <wp:extent cx="10485120" cy="12923520"/>
              <wp:effectExtent l="0" t="0" r="0" b="0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85120" cy="12923520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05607" y="488661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F53FFE" id="Group 26" o:spid="_x0000_s1026" alt="&quot;&quot;" style="position:absolute;margin-left:-193.1pt;margin-top:-119.4pt;width:825.6pt;height:1017.6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oBSSSxP&#10;CDwNFIkmx/KAUhENTCQqx/IwOZYHlIpoYCJROZaHybE8lGMJgdULyrE8TI7lAaWS28DkWB7KsYTA&#10;q4Ii0eRYHsqxhMDTQJFociwP5VhC4GmgSDQ5lodyLCGwNFCO5WFyLA/lWELgaaBINDmWh3IsIfA0&#10;UCSaHMtDOZYQeBooEk2O5aEcSwg8DRSJJsfyUI4lBI4GT+VYQuBlIBzL0+RYnsqxhMDTQGbnp8mx&#10;PJVjCYGngczOT5NjeSrHEgJPA1knPk2O5akcSwg8DWSd+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5056;top:4886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068DC"/>
    <w:multiLevelType w:val="hybridMultilevel"/>
    <w:tmpl w:val="3578A0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25803"/>
    <w:multiLevelType w:val="multilevel"/>
    <w:tmpl w:val="77A8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23868"/>
    <w:multiLevelType w:val="hybridMultilevel"/>
    <w:tmpl w:val="3B6E4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436C2"/>
    <w:multiLevelType w:val="multilevel"/>
    <w:tmpl w:val="EFB8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0145F"/>
    <w:multiLevelType w:val="hybridMultilevel"/>
    <w:tmpl w:val="61EE76E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A42C43"/>
    <w:multiLevelType w:val="multilevel"/>
    <w:tmpl w:val="97F8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774E9D"/>
    <w:multiLevelType w:val="multilevel"/>
    <w:tmpl w:val="4C9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59"/>
    <w:rsid w:val="00060042"/>
    <w:rsid w:val="0008685D"/>
    <w:rsid w:val="00090860"/>
    <w:rsid w:val="00112FD7"/>
    <w:rsid w:val="00150ABD"/>
    <w:rsid w:val="001946FC"/>
    <w:rsid w:val="002045F3"/>
    <w:rsid w:val="00222466"/>
    <w:rsid w:val="002422AB"/>
    <w:rsid w:val="0024753C"/>
    <w:rsid w:val="00276026"/>
    <w:rsid w:val="002B4549"/>
    <w:rsid w:val="003059DA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14C3F"/>
    <w:rsid w:val="00565C77"/>
    <w:rsid w:val="0056708E"/>
    <w:rsid w:val="005801E5"/>
    <w:rsid w:val="00590471"/>
    <w:rsid w:val="005D01FA"/>
    <w:rsid w:val="00653E17"/>
    <w:rsid w:val="006A08E8"/>
    <w:rsid w:val="006D79A8"/>
    <w:rsid w:val="007112FE"/>
    <w:rsid w:val="0072353B"/>
    <w:rsid w:val="00734990"/>
    <w:rsid w:val="007575B6"/>
    <w:rsid w:val="007B3C81"/>
    <w:rsid w:val="007B6D5D"/>
    <w:rsid w:val="007D67CA"/>
    <w:rsid w:val="007E6159"/>
    <w:rsid w:val="007E668F"/>
    <w:rsid w:val="007F5B63"/>
    <w:rsid w:val="00803A0A"/>
    <w:rsid w:val="00846CB9"/>
    <w:rsid w:val="008566AA"/>
    <w:rsid w:val="008746C7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D6AD5"/>
    <w:rsid w:val="00CE1E3D"/>
    <w:rsid w:val="00D053FA"/>
    <w:rsid w:val="00D64FF9"/>
    <w:rsid w:val="00DC3F0A"/>
    <w:rsid w:val="00E26AED"/>
    <w:rsid w:val="00E73AB8"/>
    <w:rsid w:val="00E830E1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94CEF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15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159"/>
    <w:rPr>
      <w:rFonts w:asciiTheme="majorHAnsi" w:eastAsiaTheme="majorEastAsia" w:hAnsiTheme="majorHAnsi" w:cstheme="majorBidi"/>
      <w:color w:val="21405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7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hi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6014C20D27F4F4ABF7E3B941B2C3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7F691-6F98-4F66-82E4-5E223F6B7578}"/>
      </w:docPartPr>
      <w:docPartBody>
        <w:p w:rsidR="008D3C6E" w:rsidRDefault="00BC7801" w:rsidP="00BC7801">
          <w:pPr>
            <w:pStyle w:val="F6014C20D27F4F4ABF7E3B941B2C3FD9"/>
          </w:pPr>
          <w:r w:rsidRPr="00AC6C7E">
            <w:t>Education</w:t>
          </w:r>
        </w:p>
      </w:docPartBody>
    </w:docPart>
    <w:docPart>
      <w:docPartPr>
        <w:name w:val="0C62B51E64E046F4B2A7475AC73ECA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3BA26-6292-4218-A07A-CA4EEE3CA4FC}"/>
      </w:docPartPr>
      <w:docPartBody>
        <w:p w:rsidR="008D3C6E" w:rsidRDefault="00BC7801" w:rsidP="00BC7801">
          <w:pPr>
            <w:pStyle w:val="0C62B51E64E046F4B2A7475AC73ECA1E"/>
          </w:pPr>
          <w:r w:rsidRPr="00AC6C7E">
            <w:t>Experience</w:t>
          </w:r>
        </w:p>
      </w:docPartBody>
    </w:docPart>
    <w:docPart>
      <w:docPartPr>
        <w:name w:val="F7DB6310C04344CBBDAECF075454D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5FFE8-8953-492D-84FF-B915E4491428}"/>
      </w:docPartPr>
      <w:docPartBody>
        <w:p w:rsidR="008D3C6E" w:rsidRDefault="00BC7801" w:rsidP="00BC7801">
          <w:pPr>
            <w:pStyle w:val="F7DB6310C04344CBBDAECF075454D5F7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BA"/>
    <w:rsid w:val="0013186D"/>
    <w:rsid w:val="00501519"/>
    <w:rsid w:val="006B77BA"/>
    <w:rsid w:val="008D3C6E"/>
    <w:rsid w:val="00921058"/>
    <w:rsid w:val="0097225F"/>
    <w:rsid w:val="00BC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D3C6E"/>
    <w:rPr>
      <w:color w:val="808080"/>
    </w:rPr>
  </w:style>
  <w:style w:type="paragraph" w:customStyle="1" w:styleId="F6014C20D27F4F4ABF7E3B941B2C3FD9">
    <w:name w:val="F6014C20D27F4F4ABF7E3B941B2C3FD9"/>
    <w:rsid w:val="00BC7801"/>
  </w:style>
  <w:style w:type="paragraph" w:customStyle="1" w:styleId="0C62B51E64E046F4B2A7475AC73ECA1E">
    <w:name w:val="0C62B51E64E046F4B2A7475AC73ECA1E"/>
    <w:rsid w:val="00BC7801"/>
  </w:style>
  <w:style w:type="paragraph" w:customStyle="1" w:styleId="F7DB6310C04344CBBDAECF075454D5F7">
    <w:name w:val="F7DB6310C04344CBBDAECF075454D5F7"/>
    <w:rsid w:val="00BC78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d78a7ed-3054-48ab-aff3-397b15c7dc8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33006D0D47334E8678BD25056BD1EF" ma:contentTypeVersion="8" ma:contentTypeDescription="Create a new document." ma:contentTypeScope="" ma:versionID="d8754ac3f83867a4f2a0c9a71b4a6beb">
  <xsd:schema xmlns:xsd="http://www.w3.org/2001/XMLSchema" xmlns:xs="http://www.w3.org/2001/XMLSchema" xmlns:p="http://schemas.microsoft.com/office/2006/metadata/properties" xmlns:ns3="7d78a7ed-3054-48ab-aff3-397b15c7dc8a" targetNamespace="http://schemas.microsoft.com/office/2006/metadata/properties" ma:root="true" ma:fieldsID="1a98eb925e06b433ddfded398f3b20ff" ns3:_="">
    <xsd:import namespace="7d78a7ed-3054-48ab-aff3-397b15c7dc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78a7ed-3054-48ab-aff3-397b15c7dc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d78a7ed-3054-48ab-aff3-397b15c7dc8a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093477-5B77-4B89-8908-F749FBC2EB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701892-BBC5-4E19-AE25-1F3519461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78a7ed-3054-48ab-aff3-397b15c7dc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2021-08-10T17:17:00Z</dcterms:created>
  <dcterms:modified xsi:type="dcterms:W3CDTF">2021-08-11T16:34:00Z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0x0101001333006D0D47334E8678BD25056BD1EF</vt:lpwstr>
  </property>
</Properties>
</file>